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</w:rPr>
      </w:pPr>
    </w:p>
    <w:p/>
    <w:p>
      <w:r>
        <w:drawing>
          <wp:inline distT="0" distB="0" distL="0" distR="0">
            <wp:extent cx="5700471" cy="326012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rcRect t="12046" b="9634" l="28514" r="32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0471" cy="32601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6042169" cy="3714902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rcRect t="11184" b="-5918" r="-27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42169" cy="371490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libri Light" w:eastAsia="等线 Light" w:cs="Times New Roman" w:hAnsi="Calibri Light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libri Light" w:eastAsia="等线 Light" w:cs="Times New Roman" w:hAnsi="Calibri Light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libri Light" w:eastAsia="等线 Light" w:cs="Times New Roman" w:hAnsi="Calibri Light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</TotalTime>
  <Application>Yozo_Office</Application>
  <Pages>1</Pages>
  <Words>0</Words>
  <Characters>0</Characters>
  <Lines>4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Vasanth S</dc:creator>
  <cp:lastModifiedBy>vivo user</cp:lastModifiedBy>
  <cp:revision>1</cp:revision>
  <dcterms:created xsi:type="dcterms:W3CDTF">2026-10-08T11:48:00Z</dcterms:created>
  <dcterms:modified xsi:type="dcterms:W3CDTF">2026-10-13T05:50:24Z</dcterms:modified>
</cp:coreProperties>
</file>